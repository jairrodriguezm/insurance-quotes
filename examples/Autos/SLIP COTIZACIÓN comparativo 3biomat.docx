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6111C" w14:textId="58B50014" w:rsidR="00113508" w:rsidRPr="000627CA" w:rsidRDefault="00DD0097" w:rsidP="000627CA">
      <w:pPr>
        <w:ind w:left="-142"/>
        <w:jc w:val="center"/>
        <w:rPr>
          <w:b/>
          <w:bCs/>
          <w:noProof/>
          <w:color w:val="002060"/>
          <w:sz w:val="40"/>
          <w:szCs w:val="40"/>
        </w:rPr>
      </w:pPr>
      <w:r w:rsidRPr="00E06F8F">
        <w:rPr>
          <w:b/>
          <w:bCs/>
          <w:noProof/>
          <w:color w:val="002060"/>
        </w:rPr>
        <w:drawing>
          <wp:anchor distT="0" distB="0" distL="114300" distR="114300" simplePos="0" relativeHeight="251656192" behindDoc="1" locked="0" layoutInCell="1" allowOverlap="1" wp14:anchorId="0AC055A3" wp14:editId="26B98919">
            <wp:simplePos x="0" y="0"/>
            <wp:positionH relativeFrom="page">
              <wp:posOffset>0</wp:posOffset>
            </wp:positionH>
            <wp:positionV relativeFrom="page">
              <wp:posOffset>-10160</wp:posOffset>
            </wp:positionV>
            <wp:extent cx="7771765" cy="10061575"/>
            <wp:effectExtent l="0" t="0" r="635" b="0"/>
            <wp:wrapNone/>
            <wp:docPr id="115934042" name="Picture 2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4042" name="Picture 2" descr="Imagen que contiene Texto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765" cy="1006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2FDE" w:rsidRPr="00BA16EF">
        <w:rPr>
          <w:b/>
          <w:bCs/>
          <w:noProof/>
          <w:color w:val="002060"/>
          <w:sz w:val="40"/>
          <w:szCs w:val="40"/>
        </w:rPr>
        <w:t>ASEGURA TU CARRO</w:t>
      </w:r>
    </w:p>
    <w:p w14:paraId="718F6BDA" w14:textId="561CC99F" w:rsidR="00113508" w:rsidRDefault="000627CA" w:rsidP="000627CA">
      <w:pPr>
        <w:ind w:left="-567"/>
        <w:jc w:val="center"/>
        <w:rPr>
          <w:b/>
          <w:bCs/>
          <w:color w:val="002060"/>
        </w:rPr>
      </w:pPr>
      <w:r w:rsidRPr="000627CA">
        <w:rPr>
          <w:b/>
          <w:bCs/>
          <w:color w:val="002060"/>
        </w:rPr>
        <w:drawing>
          <wp:inline distT="0" distB="0" distL="0" distR="0" wp14:anchorId="296FC76F" wp14:editId="2B0715B0">
            <wp:extent cx="6254919" cy="1530985"/>
            <wp:effectExtent l="0" t="0" r="0" b="0"/>
            <wp:docPr id="169644274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42740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9744" cy="153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42A2" w14:textId="77777777" w:rsidR="000627CA" w:rsidRDefault="000627CA" w:rsidP="0073618E">
      <w:pPr>
        <w:ind w:left="-567"/>
        <w:rPr>
          <w:b/>
          <w:bCs/>
          <w:noProof/>
          <w:color w:val="002060"/>
        </w:rPr>
      </w:pPr>
    </w:p>
    <w:p w14:paraId="08040E56" w14:textId="33E42BD6" w:rsidR="000627CA" w:rsidRDefault="009A0819" w:rsidP="009A0819">
      <w:pPr>
        <w:ind w:left="-567"/>
        <w:jc w:val="center"/>
        <w:rPr>
          <w:b/>
          <w:bCs/>
          <w:noProof/>
          <w:color w:val="002060"/>
        </w:rPr>
      </w:pPr>
      <w:r w:rsidRPr="009A0819">
        <w:rPr>
          <w:b/>
          <w:bCs/>
          <w:noProof/>
          <w:color w:val="002060"/>
        </w:rPr>
        <w:drawing>
          <wp:inline distT="0" distB="0" distL="0" distR="0" wp14:anchorId="49EEEDB5" wp14:editId="086C4B81">
            <wp:extent cx="6260761" cy="1880235"/>
            <wp:effectExtent l="0" t="0" r="6985" b="5715"/>
            <wp:docPr id="61708353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83530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663" cy="188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022C" w14:textId="01CBF1B3" w:rsidR="00F05628" w:rsidRPr="00E06F8F" w:rsidRDefault="0073618E" w:rsidP="0073618E">
      <w:pPr>
        <w:ind w:left="-567"/>
        <w:rPr>
          <w:b/>
          <w:bCs/>
          <w:color w:val="002060"/>
        </w:rPr>
      </w:pPr>
      <w:r w:rsidRPr="0073618E">
        <w:rPr>
          <w:b/>
          <w:bCs/>
          <w:noProof/>
          <w:color w:val="002060"/>
        </w:rPr>
        <w:drawing>
          <wp:inline distT="0" distB="0" distL="0" distR="0" wp14:anchorId="319BEAFB" wp14:editId="32095055">
            <wp:extent cx="6242792" cy="2066925"/>
            <wp:effectExtent l="0" t="0" r="5715" b="0"/>
            <wp:docPr id="713287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87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2646" cy="207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DDF6" w14:textId="77777777" w:rsidR="00147642" w:rsidRDefault="00147642" w:rsidP="00AE71B9">
      <w:pPr>
        <w:ind w:left="-284"/>
      </w:pPr>
    </w:p>
    <w:p w14:paraId="11E75B1C" w14:textId="28955FB1" w:rsidR="00AE71B9" w:rsidRDefault="00147642" w:rsidP="00147642">
      <w:pPr>
        <w:ind w:left="-142"/>
      </w:pPr>
      <w:r>
        <w:rPr>
          <w:noProof/>
        </w:rPr>
        <w:drawing>
          <wp:anchor distT="0" distB="0" distL="114300" distR="114300" simplePos="0" relativeHeight="251650560" behindDoc="1" locked="0" layoutInCell="1" allowOverlap="1" wp14:anchorId="796616C6" wp14:editId="0584DE80">
            <wp:simplePos x="0" y="0"/>
            <wp:positionH relativeFrom="column">
              <wp:posOffset>-885825</wp:posOffset>
            </wp:positionH>
            <wp:positionV relativeFrom="page">
              <wp:posOffset>28575</wp:posOffset>
            </wp:positionV>
            <wp:extent cx="7771765" cy="10061575"/>
            <wp:effectExtent l="0" t="0" r="635" b="0"/>
            <wp:wrapNone/>
            <wp:docPr id="1815098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98844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765" cy="1006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23E79A" w14:textId="2354E412" w:rsidR="00FA42D6" w:rsidRDefault="004101EA" w:rsidP="004101EA">
      <w:pPr>
        <w:ind w:left="-284"/>
        <w:jc w:val="center"/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6FC3B24" wp14:editId="647C0588">
            <wp:simplePos x="0" y="0"/>
            <wp:positionH relativeFrom="page">
              <wp:posOffset>-9525</wp:posOffset>
            </wp:positionH>
            <wp:positionV relativeFrom="page">
              <wp:align>top</wp:align>
            </wp:positionV>
            <wp:extent cx="7771765" cy="10061575"/>
            <wp:effectExtent l="0" t="0" r="635" b="0"/>
            <wp:wrapNone/>
            <wp:docPr id="969122928" name="Picture 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90052" name="Picture 2" descr="Imagen que contiene 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765" cy="1006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01EA">
        <w:rPr>
          <w:noProof/>
        </w:rPr>
        <w:drawing>
          <wp:inline distT="0" distB="0" distL="0" distR="0" wp14:anchorId="5776872F" wp14:editId="005BACC1">
            <wp:extent cx="5943600" cy="3484880"/>
            <wp:effectExtent l="0" t="0" r="0" b="1270"/>
            <wp:docPr id="131909178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91784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D474" w14:textId="21581623" w:rsidR="00FA42D6" w:rsidRDefault="00FA42D6" w:rsidP="00AE71B9">
      <w:pPr>
        <w:ind w:left="-284"/>
      </w:pPr>
    </w:p>
    <w:p w14:paraId="40BD6599" w14:textId="4EFFC232" w:rsidR="00386333" w:rsidRDefault="00FA42D6" w:rsidP="004101EA">
      <w:pPr>
        <w:ind w:left="-284"/>
        <w:jc w:val="center"/>
      </w:pPr>
      <w:r w:rsidRPr="00FA42D6">
        <w:rPr>
          <w:noProof/>
        </w:rPr>
        <w:drawing>
          <wp:inline distT="0" distB="0" distL="0" distR="0" wp14:anchorId="106F8A6A" wp14:editId="7685B0D7">
            <wp:extent cx="5943600" cy="2279650"/>
            <wp:effectExtent l="0" t="0" r="0" b="6350"/>
            <wp:docPr id="16758189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1892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CFD8" w14:textId="42023A7C" w:rsidR="00386333" w:rsidRDefault="00386333" w:rsidP="00AE71B9">
      <w:pPr>
        <w:ind w:left="-284"/>
      </w:pPr>
    </w:p>
    <w:p w14:paraId="6E690EFD" w14:textId="77777777" w:rsidR="009A0819" w:rsidRDefault="009A0819" w:rsidP="00AE71B9">
      <w:pPr>
        <w:ind w:left="-284"/>
      </w:pPr>
    </w:p>
    <w:p w14:paraId="38BA4850" w14:textId="77777777" w:rsidR="009A0819" w:rsidRDefault="009A0819" w:rsidP="00AE71B9">
      <w:pPr>
        <w:ind w:left="-284"/>
      </w:pPr>
    </w:p>
    <w:p w14:paraId="6C2D180B" w14:textId="77777777" w:rsidR="009A0819" w:rsidRDefault="009A0819" w:rsidP="00AE71B9">
      <w:pPr>
        <w:ind w:left="-284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6333" w14:paraId="1705C772" w14:textId="77777777" w:rsidTr="0036771D">
        <w:tc>
          <w:tcPr>
            <w:tcW w:w="9350" w:type="dxa"/>
            <w:shd w:val="clear" w:color="auto" w:fill="002060"/>
          </w:tcPr>
          <w:p w14:paraId="27B99E97" w14:textId="77777777" w:rsidR="00386333" w:rsidRPr="00EF6AEA" w:rsidRDefault="00386333" w:rsidP="0036771D">
            <w:pPr>
              <w:jc w:val="center"/>
              <w:rPr>
                <w:b/>
                <w:bCs/>
                <w:lang w:val="es-ES_tradnl"/>
              </w:rPr>
            </w:pPr>
            <w:r w:rsidRPr="00EF6AEA">
              <w:rPr>
                <w:b/>
                <w:bCs/>
                <w:lang w:val="es-ES_tradnl"/>
              </w:rPr>
              <w:t>Prevalencia de los términos cotizados</w:t>
            </w:r>
          </w:p>
        </w:tc>
      </w:tr>
    </w:tbl>
    <w:p w14:paraId="53C129EB" w14:textId="7B9F2426" w:rsidR="00386333" w:rsidRDefault="00386333" w:rsidP="00386333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BF4D4A3" wp14:editId="3F098B0F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1765" cy="10061575"/>
            <wp:effectExtent l="0" t="0" r="635" b="0"/>
            <wp:wrapNone/>
            <wp:docPr id="572390052" name="Picture 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90052" name="Picture 2" descr="Imagen que contiene 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765" cy="1006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71FD7B" w14:textId="617FB712" w:rsidR="00386333" w:rsidRDefault="00386333" w:rsidP="00386333">
      <w:pPr>
        <w:jc w:val="center"/>
        <w:rPr>
          <w:lang w:val="es-ES_tradnl"/>
        </w:rPr>
      </w:pPr>
      <w:r w:rsidRPr="007662D1">
        <w:rPr>
          <w:noProof/>
          <w:lang w:val="es-ES_tradnl"/>
        </w:rPr>
        <w:drawing>
          <wp:inline distT="0" distB="0" distL="0" distR="0" wp14:anchorId="14161ABF" wp14:editId="1EDFA243">
            <wp:extent cx="4849375" cy="2849526"/>
            <wp:effectExtent l="0" t="0" r="8890" b="8255"/>
            <wp:docPr id="889070531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70531" name="Imagen 1" descr="Escala de tiemp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188" cy="28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76E9" w14:textId="77777777" w:rsidR="00386333" w:rsidRDefault="00386333" w:rsidP="00AE71B9">
      <w:pPr>
        <w:ind w:left="-284"/>
      </w:pPr>
    </w:p>
    <w:p w14:paraId="69789533" w14:textId="77777777" w:rsidR="00AE71B9" w:rsidRDefault="00AE71B9" w:rsidP="00AE71B9">
      <w:pPr>
        <w:ind w:left="-284"/>
      </w:pPr>
    </w:p>
    <w:p w14:paraId="00C5CA0F" w14:textId="77777777" w:rsidR="00AE71B9" w:rsidRDefault="00AE71B9" w:rsidP="00AE71B9">
      <w:pPr>
        <w:ind w:left="-284"/>
      </w:pPr>
    </w:p>
    <w:p w14:paraId="2710E944" w14:textId="1C4B6292" w:rsidR="00DA7024" w:rsidRDefault="00147642" w:rsidP="00147642">
      <w:pPr>
        <w:tabs>
          <w:tab w:val="left" w:pos="6465"/>
        </w:tabs>
        <w:ind w:left="-284"/>
      </w:pPr>
      <w:r>
        <w:tab/>
      </w:r>
    </w:p>
    <w:p w14:paraId="06FE298C" w14:textId="01E0EF25" w:rsidR="00552289" w:rsidRDefault="00552289" w:rsidP="00AE71B9">
      <w:pPr>
        <w:ind w:left="-284"/>
      </w:pPr>
    </w:p>
    <w:p w14:paraId="5806F5B1" w14:textId="77777777" w:rsidR="00DA7024" w:rsidRDefault="00DA7024"/>
    <w:p w14:paraId="3A1BB744" w14:textId="755CBD8E" w:rsidR="00552289" w:rsidRDefault="00552289"/>
    <w:p w14:paraId="325170EE" w14:textId="383E8383" w:rsidR="00EE0A1B" w:rsidRPr="00552289" w:rsidRDefault="00EE0A1B" w:rsidP="00683691">
      <w:pPr>
        <w:tabs>
          <w:tab w:val="left" w:pos="2235"/>
        </w:tabs>
      </w:pPr>
    </w:p>
    <w:sectPr w:rsidR="00EE0A1B" w:rsidRPr="00552289" w:rsidSect="00552289">
      <w:pgSz w:w="12240" w:h="15840"/>
      <w:pgMar w:top="2268" w:right="1440" w:bottom="226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08002" w14:textId="77777777" w:rsidR="00735898" w:rsidRDefault="00735898" w:rsidP="00EE0A1B">
      <w:pPr>
        <w:spacing w:after="0" w:line="240" w:lineRule="auto"/>
      </w:pPr>
      <w:r>
        <w:separator/>
      </w:r>
    </w:p>
  </w:endnote>
  <w:endnote w:type="continuationSeparator" w:id="0">
    <w:p w14:paraId="75E991C1" w14:textId="77777777" w:rsidR="00735898" w:rsidRDefault="00735898" w:rsidP="00EE0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E75C2" w14:textId="77777777" w:rsidR="00735898" w:rsidRDefault="00735898" w:rsidP="00EE0A1B">
      <w:pPr>
        <w:spacing w:after="0" w:line="240" w:lineRule="auto"/>
      </w:pPr>
      <w:r>
        <w:separator/>
      </w:r>
    </w:p>
  </w:footnote>
  <w:footnote w:type="continuationSeparator" w:id="0">
    <w:p w14:paraId="06C0E511" w14:textId="77777777" w:rsidR="00735898" w:rsidRDefault="00735898" w:rsidP="00EE0A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289"/>
    <w:rsid w:val="00021C3F"/>
    <w:rsid w:val="000627CA"/>
    <w:rsid w:val="00074A63"/>
    <w:rsid w:val="00113508"/>
    <w:rsid w:val="001306C8"/>
    <w:rsid w:val="00147642"/>
    <w:rsid w:val="0019132B"/>
    <w:rsid w:val="00261CE5"/>
    <w:rsid w:val="0028022B"/>
    <w:rsid w:val="0032572C"/>
    <w:rsid w:val="00386333"/>
    <w:rsid w:val="004101EA"/>
    <w:rsid w:val="00425244"/>
    <w:rsid w:val="0044307F"/>
    <w:rsid w:val="00530E88"/>
    <w:rsid w:val="00545548"/>
    <w:rsid w:val="00552289"/>
    <w:rsid w:val="00552963"/>
    <w:rsid w:val="00553425"/>
    <w:rsid w:val="005658C1"/>
    <w:rsid w:val="005D18E4"/>
    <w:rsid w:val="005D67E1"/>
    <w:rsid w:val="005F3EFF"/>
    <w:rsid w:val="0062796E"/>
    <w:rsid w:val="00683691"/>
    <w:rsid w:val="00697F5D"/>
    <w:rsid w:val="006A6509"/>
    <w:rsid w:val="006D286B"/>
    <w:rsid w:val="006E03E9"/>
    <w:rsid w:val="00735898"/>
    <w:rsid w:val="0073618E"/>
    <w:rsid w:val="00775C1B"/>
    <w:rsid w:val="00783E22"/>
    <w:rsid w:val="007E331C"/>
    <w:rsid w:val="00802FDE"/>
    <w:rsid w:val="009A0819"/>
    <w:rsid w:val="00A17A8A"/>
    <w:rsid w:val="00A51318"/>
    <w:rsid w:val="00AE71B9"/>
    <w:rsid w:val="00B15596"/>
    <w:rsid w:val="00B4749D"/>
    <w:rsid w:val="00BA16EF"/>
    <w:rsid w:val="00C177D9"/>
    <w:rsid w:val="00C22E2E"/>
    <w:rsid w:val="00C454B8"/>
    <w:rsid w:val="00C63A6F"/>
    <w:rsid w:val="00CC24D8"/>
    <w:rsid w:val="00D3051B"/>
    <w:rsid w:val="00D41C76"/>
    <w:rsid w:val="00D866A0"/>
    <w:rsid w:val="00DA7024"/>
    <w:rsid w:val="00DD0097"/>
    <w:rsid w:val="00E06F8F"/>
    <w:rsid w:val="00E21BA1"/>
    <w:rsid w:val="00EA41DF"/>
    <w:rsid w:val="00EE0A1B"/>
    <w:rsid w:val="00F05628"/>
    <w:rsid w:val="00F3148C"/>
    <w:rsid w:val="00F95C8A"/>
    <w:rsid w:val="00FA42D6"/>
    <w:rsid w:val="00FC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923BC1"/>
  <w15:chartTrackingRefBased/>
  <w15:docId w15:val="{50B794A6-672F-461B-9E57-B7B678B8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0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0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0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0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0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0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0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0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0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0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0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0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0A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0A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0A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0A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0A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0A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0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0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0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0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0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0A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0A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0A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0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0A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0A1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E0A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0A1B"/>
  </w:style>
  <w:style w:type="paragraph" w:styleId="Piedepgina">
    <w:name w:val="footer"/>
    <w:basedOn w:val="Normal"/>
    <w:link w:val="PiedepginaCar"/>
    <w:uiPriority w:val="99"/>
    <w:unhideWhenUsed/>
    <w:rsid w:val="00EE0A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0A1B"/>
  </w:style>
  <w:style w:type="table" w:styleId="Tablaconcuadrcula">
    <w:name w:val="Table Grid"/>
    <w:basedOn w:val="Tablanormal"/>
    <w:uiPriority w:val="39"/>
    <w:rsid w:val="00775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tiago%20Cardona\Downloads\Autos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04616-EA9B-4E85-B71C-876555B17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Autos (1)</Template>
  <TotalTime>11</TotalTime>
  <Pages>3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Cardona</dc:creator>
  <cp:keywords/>
  <dc:description/>
  <cp:lastModifiedBy>Santiago Cardona</cp:lastModifiedBy>
  <cp:revision>11</cp:revision>
  <cp:lastPrinted>2025-01-16T02:21:00Z</cp:lastPrinted>
  <dcterms:created xsi:type="dcterms:W3CDTF">2025-09-22T20:49:00Z</dcterms:created>
  <dcterms:modified xsi:type="dcterms:W3CDTF">2025-09-22T21:08:00Z</dcterms:modified>
</cp:coreProperties>
</file>